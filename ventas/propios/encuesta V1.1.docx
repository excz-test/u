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98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53"/>
        <w:gridCol w:w="3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846" w:type="dxa"/>
            <w:gridSpan w:val="3"/>
            <w:tcMar>
              <w:top w:w="57" w:type="dxa"/>
              <w:bottom w:w="0" w:type="dxa"/>
            </w:tcMar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  <w:r>
              <w:rPr>
                <w:sz w:val="22"/>
                <w:szCs w:val="22"/>
              </w:rPr>
              <w:t xml:space="preserve"> _____________________________________________________________________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3264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Edad:</w:t>
            </w:r>
            <w:r>
              <w:rPr>
                <w:sz w:val="22"/>
                <w:szCs w:val="22"/>
              </w:rPr>
              <w:t xml:space="preserve"> ______________________</w:t>
            </w:r>
          </w:p>
        </w:tc>
        <w:tc>
          <w:tcPr>
            <w:tcW w:w="3253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Fecha:</w:t>
            </w:r>
            <w:r>
              <w:rPr>
                <w:sz w:val="22"/>
                <w:szCs w:val="22"/>
              </w:rPr>
              <w:t xml:space="preserve"> _____________________</w:t>
            </w:r>
          </w:p>
        </w:tc>
        <w:tc>
          <w:tcPr>
            <w:tcW w:w="3329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Teléfono : </w:t>
            </w:r>
            <w:r>
              <w:rPr>
                <w:sz w:val="22"/>
                <w:szCs w:val="22"/>
              </w:rPr>
              <w:t>__________________</w:t>
            </w:r>
          </w:p>
        </w:tc>
      </w:tr>
    </w:tbl>
    <w:p>
      <w:pPr>
        <w:pBdr>
          <w:bottom w:val="single" w:color="auto" w:sz="4" w:space="1"/>
        </w:pBdr>
        <w:spacing w:line="360" w:lineRule="auto"/>
        <w:jc w:val="both"/>
      </w:pPr>
      <w:r>
        <w:t>Por favor califica cada producto en una escala del 1 al 10, donde 1 es “No es de mi gusto en absoluto” y 10 es “me encantó”</w:t>
      </w:r>
      <w:r>
        <w:rPr>
          <w:b/>
        </w:rPr>
        <w:t>. ¡Gracias por su participación!</w:t>
      </w:r>
    </w:p>
    <w:p>
      <w:r>
        <w:rPr>
          <w:lang w:eastAsia="es-EC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265430</wp:posOffset>
                </wp:positionV>
                <wp:extent cx="668020" cy="357505"/>
                <wp:effectExtent l="0" t="0" r="0" b="4445"/>
                <wp:wrapNone/>
                <wp:docPr id="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75.95pt;margin-top:20.9pt;height:28.15pt;width:52.6pt;z-index:251660288;mso-width-relative:page;mso-height-relative:page;" filled="f" stroked="f" coordsize="21600,21600" o:gfxdata="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f4at9cAAAAJAQAADwAAAAAAAAABACAAAAAiAAAAZHJzL2Rvd25yZXYueG1sUEsBAhQAFAAAAAgA&#10;h07iQMq9MFbtAQAAxw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b/>
                        </w:rPr>
                        <w:t>PASO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s-EC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5429885</wp:posOffset>
                </wp:positionH>
                <wp:positionV relativeFrom="paragraph">
                  <wp:posOffset>264795</wp:posOffset>
                </wp:positionV>
                <wp:extent cx="668020" cy="357505"/>
                <wp:effectExtent l="0" t="0" r="0" b="4445"/>
                <wp:wrapNone/>
                <wp:docPr id="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427.55pt;margin-top:20.85pt;height:28.15pt;width:52.6pt;z-index:251688960;mso-width-relative:page;mso-height-relative:page;" filled="f" stroked="f" coordsize="21600,21600" o:gfxdata="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Rc+6tcAAAAJAQAADwAAAAAAAAABACAAAAAiAAAAZHJzL2Rvd25yZXYueG1sUEsBAhQAFAAAAAgA&#10;h07iQHBYTyPtAQAAxw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b/>
                        </w:rPr>
                        <w:t>PASO 2</w:t>
                      </w:r>
                    </w:p>
                  </w:txbxContent>
                </v:textbox>
              </v:shape>
            </w:pict>
          </mc:Fallback>
        </mc:AlternateContent>
      </w:r>
      <w:r>
        <w:t>I. Describa brevemente su sentir y experiencia al usar los productos de SEYTÚ</w:t>
      </w:r>
    </w:p>
    <w:tbl>
      <w:tblPr>
        <w:tblStyle w:val="21"/>
        <w:tblW w:w="9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3"/>
        <w:gridCol w:w="49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3" w:type="dxa"/>
            <w:tcBorders>
              <w:righ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8890" t="10160" r="10160" b="11430"/>
                      <wp:wrapSquare wrapText="bothSides"/>
                      <wp:docPr id="28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2" o:spid="_x0000_s1026" o:spt="1" style="position:absolute;left:0pt;margin-left:0.7pt;margin-top:5.85pt;height:14.05pt;width:16.5pt;mso-wrap-distance-bottom:0pt;mso-wrap-distance-left:9pt;mso-wrap-distance-right:9pt;mso-wrap-distance-top:0pt;z-index:251682816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kjHbTAAAABgEAAA8AAAAAAAAAAQAgAAAAIgAA&#10;AGRycy9kb3ducmV2LnhtbFBLAQIUABQAAAAIAIdO4kBMv/ZdDQIAACUEAAAOAAAAAAAAAAEAIAAA&#10;ACIBAABkcnMvZTJvRG9jLnhtbFBLBQYAAAAABgAGAFkBAACh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ESPUMA LIMPIADORA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2263775</wp:posOffset>
                  </wp:positionH>
                  <wp:positionV relativeFrom="paragraph">
                    <wp:posOffset>226695</wp:posOffset>
                  </wp:positionV>
                  <wp:extent cx="635635" cy="1543685"/>
                  <wp:effectExtent l="0" t="0" r="0" b="0"/>
                  <wp:wrapSquare wrapText="bothSides"/>
                  <wp:docPr id="1" name="fancybox-img" descr="https://www.seytu.com/images/stories/virtuemart/product/ESPUMALIMPIADORAFAC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ancybox-img" descr="https://www.seytu.com/images/stories/virtuemart/product/ESPUMALIMPIADORAFAC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63" t="19975" r="36023" b="14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35" cy="154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Espuma limpiadora facial remueve las impurezas de la piel dejándola hidratada, gracias a la combinación de sus ingredientes como el extracto de aloe vera y moringa.</w:t>
            </w: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8890" t="8255" r="20955" b="29210"/>
                      <wp:wrapNone/>
                      <wp:docPr id="16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17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o:spt="203" style="position:absolute;left:0pt;margin-left:-0.8pt;margin-top:2.5pt;height:60.8pt;width:169.4pt;z-index:251683840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J5/R&#10;4NgAAAAIAQAADwAAAAAAAAABACAAAAAiAAAAZHJzL2Rvd25yZXYueG1sUEsBAhQAFAAAAAgAh07i&#10;QKcG6krqAwAAEycAAA4AAAAAAAAAAQAgAAAAJwEAAGRycy9lMm9Eb2MueG1sUEsFBgAAAAAGAAYA&#10;WQEAAIMHAAAAAA==&#10;">
                      <o:lock v:ext="edit" aspectratio="f"/>
                      <v:rect id="Rectangle 74" o:spid="_x0000_s1026" o:spt="1" style="position:absolute;left:1064;top:6569;height:1216;width:3388;" fillcolor="#FFFFFF" filled="t" stroked="t" coordsize="21600,21600" o:gfxdata="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7gjb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75" o:spid="_x0000_s1026" o:spt="1" style="position:absolute;left:1131;top:6631;height:250;width:249;" fillcolor="#FFFFFF" filled="t" stroked="t" coordsize="21600,21600" o:gfxdata="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cZyp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6" o:spid="_x0000_s1026" o:spt="1" style="position:absolute;left:1458;top:6631;height:250;width:249;" fillcolor="#FFFFFF" filled="t" stroked="t" coordsize="21600,21600" o:gfxdata="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T05M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7" o:spid="_x0000_s1026" o:spt="1" style="position:absolute;left:1789;top:6631;height:250;width:249;" fillcolor="#FFFFFF" filled="t" stroked="t" coordsize="21600,21600" o:gfxdata="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mtaErgAAADbAAAA&#10;DwAAAAAAAAABACAAAAAiAAAAZHJzL2Rvd25yZXYueG1sUEsBAhQAFAAAAAgAh07iQDMvBZ47AAAA&#10;OQAAABAAAAAAAAAAAQAgAAAABwEAAGRycy9zaGFwZXhtbC54bWxQSwUGAAAAAAYABgBbAQAAsQMA&#10;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8" o:spid="_x0000_s1026" o:spt="1" style="position:absolute;left:2116;top:6631;height:250;width:249;" fillcolor="#FFFFFF" filled="t" stroked="t" coordsize="21600,21600" o:gfxdata="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f/ib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9" o:spid="_x0000_s1026" o:spt="1" style="position:absolute;left:2446;top:6631;height:250;width:249;" fillcolor="#FFFFFF" filled="t" stroked="t" coordsize="21600,21600" o:gfxdata="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1Yf6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0" o:spid="_x0000_s1026" o:spt="1" style="position:absolute;left:2783;top:6631;height:250;width:249;" fillcolor="#FFFFFF" filled="t" stroked="t" coordsize="21600,21600" o:gfxdata="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ucRl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1" o:spid="_x0000_s1026" o:spt="1" style="position:absolute;left:3124;top:6631;height:250;width:249;" fillcolor="#FFFFFF" filled="t" stroked="t" coordsize="21600,21600" o:gfxdata="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QXBG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2" o:spid="_x0000_s1026" o:spt="1" style="position:absolute;left:3461;top:6631;height:250;width:249;" fillcolor="#FFFFFF" filled="t" stroked="t" coordsize="21600,21600" o:gfxdata="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HPmK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3" o:spid="_x0000_s1026" o:spt="1" style="position:absolute;left:3789;top:6631;height:250;width:249;" fillcolor="#FFFFFF" filled="t" stroked="t" coordsize="21600,21600" o:gfxdata="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zmf9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4" o:spid="_x0000_s1026" o:spt="1" style="position:absolute;left:4126;top:6631;height:250;width:249;" fillcolor="#FFFFFF" filled="t" stroked="t" coordsize="21600,21600" o:gfxdata="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gsJm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  <w:tc>
          <w:tcPr>
            <w:tcW w:w="4943" w:type="dxa"/>
            <w:tcBorders>
              <w:lef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13970" t="10160" r="5080" b="11430"/>
                      <wp:wrapSquare wrapText="bothSides"/>
                      <wp:docPr id="1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5" o:spid="_x0000_s1026" o:spt="1" style="position:absolute;left:0pt;margin-left:0.7pt;margin-top:5.85pt;height:14.05pt;width:16.5pt;mso-wrap-distance-bottom:0pt;mso-wrap-distance-left:9pt;mso-wrap-distance-right:9pt;mso-wrap-distance-top:0pt;z-index:251685888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kjHbTAAAABgEAAA8AAAAAAAAAAQAgAAAAIgAA&#10;AGRycy9kb3ducmV2LnhtbFBLAQIUABQAAAAIAIdO4kC3X0dWDQIAACUEAAAOAAAAAAAAAAEAIAAA&#10;ACIBAABkcnMvZTJvRG9jLnhtbFBLBQYAAAAABgAGAFkBAACh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GEL EXFOLIANTE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2D3D49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2242820</wp:posOffset>
                  </wp:positionH>
                  <wp:positionV relativeFrom="paragraph">
                    <wp:posOffset>141605</wp:posOffset>
                  </wp:positionV>
                  <wp:extent cx="741680" cy="1587500"/>
                  <wp:effectExtent l="0" t="0" r="0" b="0"/>
                  <wp:wrapSquare wrapText="bothSides"/>
                  <wp:docPr id="33" name="Imagen 33" descr="https://www.seytu.com/images/stories/virtuemart/product/GELEXFOLIANTEPARACUTISMIXTO-GRASO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 descr="https://www.seytu.com/images/stories/virtuemart/product/GELEXFOLIANTEPARACUTISMIXTO-GRAS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1" t="11763" r="33313" b="17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396" cy="158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El gel exfoliante para cutis mixto-graso ayuda a remover las impurezas del cutis, dándole una sensación de frescura.</w:t>
            </w:r>
          </w:p>
          <w:p>
            <w:pPr>
              <w:spacing w:after="0" w:line="240" w:lineRule="auto"/>
              <w:jc w:val="both"/>
              <w:rPr>
                <w:sz w:val="6"/>
              </w:rPr>
            </w:pPr>
          </w:p>
          <w:p>
            <w:pPr>
              <w:spacing w:after="0" w:line="240" w:lineRule="auto"/>
              <w:jc w:val="both"/>
              <w:rPr>
                <w:sz w:val="6"/>
              </w:rPr>
            </w:pP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13970" t="8255" r="25400" b="29210"/>
                      <wp:wrapNone/>
                      <wp:docPr id="3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Rectangle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026" o:spt="203" style="position:absolute;left:0pt;margin-left:-0.8pt;margin-top:2.5pt;height:60.8pt;width:169.4pt;z-index:251686912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J5/R4NgAAAAIAQAADwAAAAAAAAABACAAAAAiAAAAZHJzL2Rvd25yZXYueG1sUEsBAhQAFAAAAAgA&#10;h07iQEUrUpztAwAADCcAAA4AAAAAAAAAAQAgAAAAJwEAAGRycy9lMm9Eb2MueG1sUEsFBgAAAAAG&#10;AAYAWQEAAIYHAAAAAA==&#10;">
                      <o:lock v:ext="edit" aspectratio="f"/>
                      <v:rect id="Rectangle 87" o:spid="_x0000_s1026" o:spt="1" style="position:absolute;left:1064;top:6569;height:1216;width:3388;" fillcolor="#FFFFFF" filled="t" stroked="t" coordsize="21600,21600" o:gfxdata="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/XTMb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88" o:spid="_x0000_s1026" o:spt="1" style="position:absolute;left:1131;top:6631;height:250;width:249;" fillcolor="#FFFFFF" filled="t" stroked="t" coordsize="21600,21600" o:gfxdata="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l2qr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9" o:spid="_x0000_s1026" o:spt="1" style="position:absolute;left:1458;top:6631;height:250;width:249;" fillcolor="#FFFFFF" filled="t" stroked="t" coordsize="21600,21600" o:gfxdata="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vo3b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0" o:spid="_x0000_s1026" o:spt="1" style="position:absolute;left:1789;top:6631;height:250;width:249;" fillcolor="#FFFFFF" filled="t" stroked="t" coordsize="21600,21600" o:gfxdata="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dNRr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1" o:spid="_x0000_s1026" o:spt="1" style="position:absolute;left:2116;top:6631;height:250;width:249;" fillcolor="#FFFFFF" filled="t" stroked="t" coordsize="21600,21600" o:gfxdata="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uNk0twAAANoAAAAP&#10;AAAAAAAAAAEAIAAAACIAAABkcnMvZG93bnJldi54bWxQSwECFAAUAAAACACHTuJAMy8FnjsAAAA5&#10;AAAAEAAAAAAAAAABACAAAAAGAQAAZHJzL3NoYXBleG1sLnhtbFBLBQYAAAAABgAGAFsBAACwAwAA&#10;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2" o:spid="_x0000_s1026" o:spt="1" style="position:absolute;left:2446;top:6631;height:250;width:249;" fillcolor="#FFFFFF" filled="t" stroked="t" coordsize="21600,21600" o:gfxdata="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0fK+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3" o:spid="_x0000_s1026" o:spt="1" style="position:absolute;left:2783;top:6631;height:250;width:249;" fillcolor="#FFFFFF" filled="t" stroked="t" coordsize="21600,21600" o:gfxdata="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B5C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4" o:spid="_x0000_s1026" o:spt="1" style="position:absolute;left:3124;top:6631;height:250;width:249;" fillcolor="#FFFFFF" filled="t" stroked="t" coordsize="21600,21600" o:gfxdata="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LNTS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5" o:spid="_x0000_s1026" o:spt="1" style="position:absolute;left:3461;top:6631;height:250;width:249;" fillcolor="#FFFFFF" filled="t" stroked="t" coordsize="21600,21600" o:gfxdata="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mrQ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6" o:spid="_x0000_s1026" o:spt="1" style="position:absolute;left:3789;top:6631;height:250;width:249;" fillcolor="#FFFFFF" filled="t" stroked="t" coordsize="21600,21600" o:gfxdata="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1Q7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7" o:spid="_x0000_s1026" o:spt="1" style="position:absolute;left:4126;top:6631;height:250;width:249;" fillcolor="#FFFFFF" filled="t" stroked="t" coordsize="21600,21600" o:gfxdata="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PJas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2242185</wp:posOffset>
                      </wp:positionH>
                      <wp:positionV relativeFrom="paragraph">
                        <wp:posOffset>252730</wp:posOffset>
                      </wp:positionV>
                      <wp:extent cx="668020" cy="357505"/>
                      <wp:effectExtent l="0" t="0" r="0" b="4445"/>
                      <wp:wrapNone/>
                      <wp:docPr id="92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020" cy="357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PASO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76.55pt;margin-top:19.9pt;height:28.15pt;width:52.6pt;z-index:251708416;mso-width-relative:page;mso-height-relative:page;" filled="f" stroked="f" coordsize="21600,21600" o:gfxdata="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VvPptcAAAAJAQAADwAAAAAAAAABACAAAAAiAAAAZHJzL2Rvd25yZXYueG1sUEsBAhQAFAAAAAgA&#10;h07iQLPSxRHtAQAAxwMAAA4AAAAAAAAAAQAgAAAAJgEAAGRycy9lMm9Eb2MueG1sUEsFBgAAAAAG&#10;AAYAWQEAAIU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229870</wp:posOffset>
                      </wp:positionV>
                      <wp:extent cx="668020" cy="357505"/>
                      <wp:effectExtent l="0" t="0" r="0" b="4445"/>
                      <wp:wrapNone/>
                      <wp:docPr id="47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020" cy="357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PASO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73.15pt;margin-top:18.1pt;height:28.15pt;width:52.6pt;z-index:251697152;mso-width-relative:page;mso-height-relative:page;" filled="f" stroked="f" coordsize="21600,21600" o:gfxdata="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I&#10;R2mz1wAAAAkBAAAPAAAAAAAAAAEAIAAAACIAAABkcnMvZG93bnJldi54bWxQSwECFAAUAAAACACH&#10;TuJAj/RgG+wBAADHAwAADgAAAAAAAAABACAAAAAmAQAAZHJzL2Uyb0RvYy54bWxQSwUGAAAAAAYA&#10;BgBZAQAAhA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3" w:type="dxa"/>
            <w:tcBorders>
              <w:righ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8890" t="10160" r="10160" b="11430"/>
                      <wp:wrapSquare wrapText="bothSides"/>
                      <wp:docPr id="34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2" o:spid="_x0000_s1026" o:spt="1" style="position:absolute;left:0pt;margin-left:0.7pt;margin-top:5.85pt;height:14.05pt;width:16.5pt;mso-wrap-distance-bottom:0pt;mso-wrap-distance-left:9pt;mso-wrap-distance-right:9pt;mso-wrap-distance-top:0pt;z-index:251693056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kjHbTAAAABgEAAA8AAAAAAAAAAQAgAAAAIgAA&#10;AGRycy9kb3ducmV2LnhtbFBLAQIUABQAAAAIAIdO4kCDpup7DQIAACUEAAAOAAAAAAAAAAEAIAAA&#10;ACIBAABkcnMvZTJvRG9jLnhtbFBLBQYAAAAABgAGAFkBAACh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TÓNICO ASTRINGENTE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709440" behindDoc="1" locked="0" layoutInCell="1" allowOverlap="1">
                  <wp:simplePos x="0" y="0"/>
                  <wp:positionH relativeFrom="column">
                    <wp:posOffset>2305685</wp:posOffset>
                  </wp:positionH>
                  <wp:positionV relativeFrom="paragraph">
                    <wp:posOffset>119380</wp:posOffset>
                  </wp:positionV>
                  <wp:extent cx="604520" cy="2026920"/>
                  <wp:effectExtent l="0" t="0" r="0" b="0"/>
                  <wp:wrapTight wrapText="bothSides">
                    <wp:wrapPolygon>
                      <wp:start x="5445" y="406"/>
                      <wp:lineTo x="4084" y="3654"/>
                      <wp:lineTo x="1361" y="6902"/>
                      <wp:lineTo x="2042" y="20301"/>
                      <wp:lineTo x="4765" y="21113"/>
                      <wp:lineTo x="6126" y="21316"/>
                      <wp:lineTo x="14975" y="21316"/>
                      <wp:lineTo x="16336" y="21113"/>
                      <wp:lineTo x="19739" y="19895"/>
                      <wp:lineTo x="19739" y="6902"/>
                      <wp:lineTo x="16336" y="406"/>
                      <wp:lineTo x="5445" y="406"/>
                    </wp:wrapPolygon>
                  </wp:wrapTight>
                  <wp:docPr id="93" name="Imagen 93" descr="https://www.seytu.com/images/stories/virtuemart/product/TONICOASTRINGENTEPARACUTISMIXTO-GRA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n 93" descr="https://www.seytu.com/images/stories/virtuemart/product/TONICOASTRINGENTEPARACUTISMIXTO-GRAS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65" t="13060" r="39656" b="16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Contribuye al balance de la grasa de tu cutis de manera natural. Elimina el exceso de grasa y ayuda detener la deshidratación.</w:t>
            </w:r>
          </w:p>
          <w:p>
            <w:pPr>
              <w:spacing w:after="0" w:line="240" w:lineRule="auto"/>
              <w:jc w:val="both"/>
            </w:pP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8890" t="8255" r="20955" b="29210"/>
                      <wp:wrapNone/>
                      <wp:docPr id="35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36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o:spt="203" style="position:absolute;left:0pt;margin-left:-0.8pt;margin-top:2.5pt;height:60.8pt;width:169.4pt;z-index:251694080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Cef0eDYAAAACAEAAA8AAAAAAAAAAQAgAAAAIgAAAGRycy9kb3ducmV2LnhtbFBLAQIUABQA&#10;AAAIAIdO4kCI+8y58QMAABMnAAAOAAAAAAAAAAEAIAAAACcBAABkcnMvZTJvRG9jLnhtbFBLBQYA&#10;AAAABgAGAFkBAACKBwAAAAA=&#10;">
                      <o:lock v:ext="edit" aspectratio="f"/>
                      <v:rect id="Rectangle 74" o:spid="_x0000_s1026" o:spt="1" style="position:absolute;left:1064;top:6569;height:1216;width:3388;" fillcolor="#FFFFFF" filled="t" stroked="t" coordsize="21600,21600" o:gfxdata="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X8SC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75" o:spid="_x0000_s1026" o:spt="1" style="position:absolute;left:1131;top:6631;height:250;width:249;" fillcolor="#FFFFFF" filled="t" stroked="t" coordsize="21600,21600" o:gfxdata="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W1S7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6" o:spid="_x0000_s1026" o:spt="1" style="position:absolute;left:1458;top:6631;height:250;width:249;" fillcolor="#FFFFFF" filled="t" stroked="t" coordsize="21600,21600" o:gfxdata="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xMDJ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7" o:spid="_x0000_s1026" o:spt="1" style="position:absolute;left:1789;top:6631;height:250;width:249;" fillcolor="#FFFFFF" filled="t" stroked="t" coordsize="21600,21600" o:gfxdata="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ZV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8" o:spid="_x0000_s1026" o:spt="1" style="position:absolute;left:2116;top:6631;height:250;width:249;" fillcolor="#FFFFFF" filled="t" stroked="t" coordsize="21600,21600" o:gfxdata="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tL+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9" o:spid="_x0000_s1026" o:spt="1" style="position:absolute;left:2446;top:6631;height:250;width:249;" fillcolor="#FFFFFF" filled="t" stroked="t" coordsize="21600,21600" o:gfxdata="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+Bop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0" o:spid="_x0000_s1026" o:spt="1" style="position:absolute;left:2783;top:6631;height:250;width:249;" fillcolor="#FFFFFF" filled="t" stroked="t" coordsize="21600,21600" o:gfxdata="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qhF6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1" o:spid="_x0000_s1026" o:spt="1" style="position:absolute;left:3124;top:6631;height:250;width:249;" fillcolor="#FFFFFF" filled="t" stroked="t" coordsize="21600,21600" o:gfxdata="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mIcW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2" o:spid="_x0000_s1026" o:spt="1" style="position:absolute;left:3461;top:6631;height:250;width:249;" fillcolor="#FFFFFF" filled="t" stroked="t" coordsize="21600,21600" o:gfxdata="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7mx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3" o:spid="_x0000_s1026" o:spt="1" style="position:absolute;left:3789;top:6631;height:250;width:249;" fillcolor="#FFFFFF" filled="t" stroked="t" coordsize="21600,21600" o:gfxdata="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xwq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4" o:spid="_x0000_s1026" o:spt="1" style="position:absolute;left:4126;top:6631;height:250;width:249;" fillcolor="#FFFFFF" filled="t" stroked="t" coordsize="21600,21600" o:gfxdata="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Rgl2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  <w:tc>
          <w:tcPr>
            <w:tcW w:w="4943" w:type="dxa"/>
            <w:tcBorders>
              <w:left w:val="dotted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710464" behindDoc="1" locked="0" layoutInCell="1" allowOverlap="1">
                  <wp:simplePos x="0" y="0"/>
                  <wp:positionH relativeFrom="column">
                    <wp:posOffset>2178685</wp:posOffset>
                  </wp:positionH>
                  <wp:positionV relativeFrom="paragraph">
                    <wp:posOffset>251460</wp:posOffset>
                  </wp:positionV>
                  <wp:extent cx="601980" cy="2156460"/>
                  <wp:effectExtent l="0" t="0" r="7620" b="0"/>
                  <wp:wrapTight wrapText="bothSides">
                    <wp:wrapPolygon>
                      <wp:start x="6835" y="572"/>
                      <wp:lineTo x="4785" y="4007"/>
                      <wp:lineTo x="2051" y="7060"/>
                      <wp:lineTo x="2051" y="19845"/>
                      <wp:lineTo x="4785" y="20799"/>
                      <wp:lineTo x="6152" y="21180"/>
                      <wp:lineTo x="15722" y="21180"/>
                      <wp:lineTo x="17089" y="20799"/>
                      <wp:lineTo x="20506" y="19654"/>
                      <wp:lineTo x="21190" y="7060"/>
                      <wp:lineTo x="17089" y="572"/>
                      <wp:lineTo x="6835" y="572"/>
                    </wp:wrapPolygon>
                  </wp:wrapTight>
                  <wp:docPr id="94" name="Imagen 94" descr="https://www.seytu.com/images/stories/virtuemart/product/TONICOHIDRATAN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n 94" descr="https://www.seytu.com/images/stories/virtuemart/product/TONICOHIDRATAN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65" t="10771" r="40038" b="15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13970" t="10160" r="5080" b="11430"/>
                      <wp:wrapSquare wrapText="bothSides"/>
                      <wp:docPr id="48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5" o:spid="_x0000_s1026" o:spt="1" style="position:absolute;left:0pt;margin-left:0.7pt;margin-top:5.85pt;height:14.05pt;width:16.5pt;mso-wrap-distance-bottom:0pt;mso-wrap-distance-left:9pt;mso-wrap-distance-right:9pt;mso-wrap-distance-top:0pt;z-index:251695104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LZIx20wAAAAYBAAAPAAAAAAAAAAEAIAAAACIA&#10;AABkcnMvZG93bnJldi54bWxQSwECFAAUAAAACACHTuJAz6TikA4CAAAlBAAADgAAAAAAAAABACAA&#10;AAAiAQAAZHJzL2Uyb0RvYy54bWxQSwUGAAAAAAYABgBZAQAAog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TÓNICO HIDRATANTE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t>El tónico hidratante regresa el balance de hidratación natural, dejando una sensación refrescante.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13970" t="8255" r="25400" b="29210"/>
                      <wp:wrapNone/>
                      <wp:docPr id="49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50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Rectangle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026" o:spt="203" style="position:absolute;left:0pt;margin-left:-0.8pt;margin-top:2.5pt;height:60.8pt;width:169.4pt;z-index:251696128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Ann9Hg2AAAAAgBAAAPAAAAAAAAAAEAIAAAACIAAABkcnMvZG93bnJldi54bWxQSwECFAAUAAAA&#10;CACHTuJA5CT6te8DAAATJwAADgAAAAAAAAABACAAAAAnAQAAZHJzL2Uyb0RvYy54bWxQSwUGAAAA&#10;AAYABgBZAQAAiAcAAAAA&#10;">
                      <o:lock v:ext="edit" aspectratio="f"/>
                      <v:rect id="Rectangle 87" o:spid="_x0000_s1026" o:spt="1" style="position:absolute;left:1064;top:6569;height:1216;width:3388;" fillcolor="#FFFFFF" filled="t" stroked="t" coordsize="21600,21600" o:gfxdata="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tKW+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88" o:spid="_x0000_s1026" o:spt="1" style="position:absolute;left:1131;top:6631;height:250;width:249;" fillcolor="#FFFFFF" filled="t" stroked="t" coordsize="21600,21600" o:gfxdata="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IYz0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9" o:spid="_x0000_s1026" o:spt="1" style="position:absolute;left:1458;top:6631;height:250;width:249;" fillcolor="#FFFFFF" filled="t" stroked="t" coordsize="21600,21600" o:gfxdata="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8xKD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0" o:spid="_x0000_s1026" o:spt="1" style="position:absolute;left:1789;top:6631;height:250;width:249;" fillcolor="#FFFFFF" filled="t" stroked="t" coordsize="21600,21600" o:gfxdata="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v7cY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1" o:spid="_x0000_s1026" o:spt="1" style="position:absolute;left:2116;top:6631;height:250;width:249;" fillcolor="#FFFFFF" filled="t" stroked="t" coordsize="21600,21600" o:gfxdata="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Vi9s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2" o:spid="_x0000_s1026" o:spt="1" style="position:absolute;left:2446;top:6631;height:250;width:249;" fillcolor="#FFFFFF" filled="t" stroked="t" coordsize="21600,21600" o:gfxdata="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Gor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3" o:spid="_x0000_s1026" o:spt="1" style="position:absolute;left:2783;top:6631;height:250;width:249;" fillcolor="#FFFFFF" filled="t" stroked="t" coordsize="21600,21600" o:gfxdata="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IFIC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4" o:spid="_x0000_s1026" o:spt="1" style="position:absolute;left:3124;top:6631;height:250;width:249;" fillcolor="#FFFFFF" filled="t" stroked="t" coordsize="21600,21600" o:gfxdata="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LEb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5" o:spid="_x0000_s1026" o:spt="1" style="position:absolute;left:3461;top:6631;height:250;width:249;" fillcolor="#FFFFFF" filled="t" stroked="t" coordsize="21600,21600" o:gfxdata="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QbJWm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6" o:spid="_x0000_s1026" o:spt="1" style="position:absolute;left:3789;top:6631;height:250;width:249;" fillcolor="#FFFFFF" filled="t" stroked="t" coordsize="21600,21600" o:gfxdata="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XgP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7" o:spid="_x0000_s1026" o:spt="1" style="position:absolute;left:4126;top:6631;height:250;width:249;" fillcolor="#FFFFFF" filled="t" stroked="t" coordsize="21600,21600" o:gfxdata="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AePS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114300</wp:posOffset>
                      </wp:positionV>
                      <wp:extent cx="668020" cy="357505"/>
                      <wp:effectExtent l="0" t="0" r="0" b="4445"/>
                      <wp:wrapNone/>
                      <wp:docPr id="95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020" cy="357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PASO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76.1pt;margin-top:9pt;height:28.15pt;width:52.6pt;z-index:251712512;mso-width-relative:page;mso-height-relative:page;" filled="f" stroked="f" coordsize="21600,21600" o:gfxdata="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0HX/dcAAAAJAQAADwAAAAAAAAABACAAAAAiAAAAZHJzL2Rvd25yZXYueG1sUEsBAhQAFAAAAAgA&#10;h07iQJO+MEntAQAAxwMAAA4AAAAAAAAAAQAgAAAAJgEAAGRycy9lMm9Eb2MueG1sUEsFBgAAAAAG&#10;AAYAWQEAAIU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3" w:type="dxa"/>
            <w:tcBorders>
              <w:righ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8890" t="10160" r="10160" b="11430"/>
                      <wp:wrapSquare wrapText="bothSides"/>
                      <wp:docPr id="63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2" o:spid="_x0000_s1026" o:spt="1" style="position:absolute;left:0pt;margin-left:0.7pt;margin-top:5.85pt;height:14.05pt;width:16.5pt;mso-wrap-distance-bottom:0pt;mso-wrap-distance-left:9pt;mso-wrap-distance-right:9pt;mso-wrap-distance-top:0pt;z-index:251701248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LZIx20wAAAAYBAAAPAAAAAAAAAAEAIAAAACIA&#10;AABkcnMvZG93bnJldi54bWxQSwECFAAUAAAACACHTuJAO4mJzg4CAAAlBAAADgAAAAAAAAABACAA&#10;AAAiAQAAZHJzL2Uyb0RvYy54bWxQSwUGAAAAAAYABgBZAQAAog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MASCARILLA FACIAL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713536" behindDoc="1" locked="0" layoutInCell="1" allowOverlap="1">
                  <wp:simplePos x="0" y="0"/>
                  <wp:positionH relativeFrom="column">
                    <wp:posOffset>2271395</wp:posOffset>
                  </wp:positionH>
                  <wp:positionV relativeFrom="paragraph">
                    <wp:posOffset>107315</wp:posOffset>
                  </wp:positionV>
                  <wp:extent cx="572770" cy="1543685"/>
                  <wp:effectExtent l="0" t="0" r="17780" b="18415"/>
                  <wp:wrapTight wrapText="bothSides">
                    <wp:wrapPolygon>
                      <wp:start x="1437" y="533"/>
                      <wp:lineTo x="4310" y="21325"/>
                      <wp:lineTo x="17242" y="21325"/>
                      <wp:lineTo x="20834" y="533"/>
                      <wp:lineTo x="1437" y="533"/>
                    </wp:wrapPolygon>
                  </wp:wrapTight>
                  <wp:docPr id="96" name="Imagen 96" descr="https://www.seytu.com/images/stories/virtuemart/product/MASCARILLAFAC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n 96" descr="https://www.seytu.com/images/stories/virtuemart/product/MASCARILLAFAC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24" t="11916" r="36987" b="15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154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Mascarilla Facial con papaína que ayuda a eliminar las células muertas. Hidrata, suaviza, protege y acondiciona el rostro con una sensación de frescura.</w:t>
            </w: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8890" t="8255" r="20955" b="29210"/>
                      <wp:wrapNone/>
                      <wp:docPr id="64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65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o:spt="203" style="position:absolute;left:0pt;margin-left:-0.8pt;margin-top:2.5pt;height:60.8pt;width:169.4pt;z-index:251702272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J5/R4NgAAAAIAQAADwAAAAAAAAABACAAAAAiAAAAZHJzL2Rvd25yZXYueG1sUEsBAhQAFAAA&#10;AAgAh07iQKYS+rfwAwAAEycAAA4AAAAAAAAAAQAgAAAAJwEAAGRycy9lMm9Eb2MueG1sUEsFBgAA&#10;AAAGAAYAWQEAAIkHAAAAAA==&#10;">
                      <o:lock v:ext="edit" aspectratio="f"/>
                      <v:rect id="Rectangle 74" o:spid="_x0000_s1026" o:spt="1" style="position:absolute;left:1064;top:6569;height:1216;width:3388;" fillcolor="#FFFFFF" filled="t" stroked="t" coordsize="21600,21600" o:gfxdata="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2QEq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75" o:spid="_x0000_s1026" o:spt="1" style="position:absolute;left:1131;top:6631;height:250;width:249;" fillcolor="#FFFFFF" filled="t" stroked="t" coordsize="21600,21600" o:gfxdata="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k3j2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6" o:spid="_x0000_s1026" o:spt="1" style="position:absolute;left:1458;top:6631;height:250;width:249;" fillcolor="#FFFFFF" filled="t" stroked="t" coordsize="21600,21600" o:gfxdata="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6Hum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7" o:spid="_x0000_s1026" o:spt="1" style="position:absolute;left:1789;top:6631;height:250;width:249;" fillcolor="#FFFFFF" filled="t" stroked="t" coordsize="21600,21600" o:gfxdata="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+/U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8" o:spid="_x0000_s1026" o:spt="1" style="position:absolute;left:2116;top:6631;height:250;width:249;" fillcolor="#FFFFFF" filled="t" stroked="t" coordsize="21600,21600" o:gfxdata="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7Sk+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9" o:spid="_x0000_s1026" o:spt="1" style="position:absolute;left:2446;top:6631;height:250;width:249;" fillcolor="#FFFFFF" filled="t" stroked="t" coordsize="21600,21600" o:gfxdata="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YdQ+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0" o:spid="_x0000_s1026" o:spt="1" style="position:absolute;left:2783;top:6631;height:250;width:249;" fillcolor="#FFFFFF" filled="t" stroked="t" coordsize="21600,21600" o:gfxdata="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lNCU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1" o:spid="_x0000_s1026" o:spt="1" style="position:absolute;left:3124;top:6631;height:250;width:249;" fillcolor="#FFFFFF" filled="t" stroked="t" coordsize="21600,21600" o:gfxdata="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Rk7j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2" o:spid="_x0000_s1026" o:spt="1" style="position:absolute;left:3461;top:6631;height:250;width:249;" fillcolor="#FFFFFF" filled="t" stroked="t" coordsize="21600,21600" o:gfxdata="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Cut4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3" o:spid="_x0000_s1026" o:spt="1" style="position:absolute;left:3789;top:6631;height:250;width:249;" fillcolor="#FFFFFF" filled="t" stroked="t" coordsize="21600,21600" o:gfxdata="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43MM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4" o:spid="_x0000_s1026" o:spt="1" style="position:absolute;left:4126;top:6631;height:250;width:249;" fillcolor="#FFFFFF" filled="t" stroked="t" coordsize="21600,21600" o:gfxdata="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r9aX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  <w:tc>
          <w:tcPr>
            <w:tcW w:w="4943" w:type="dxa"/>
            <w:tcBorders>
              <w:left w:val="dotted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b/>
                <w:bCs/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Indicaciones de uso: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18"/>
                <w:szCs w:val="18"/>
                <w:lang w:val="es-ES"/>
              </w:rPr>
            </w:pPr>
            <w:r>
              <w:rPr>
                <w:b/>
                <w:bCs/>
                <w:i w:val="0"/>
                <w:iCs w:val="0"/>
                <w:sz w:val="18"/>
                <w:szCs w:val="18"/>
                <w:lang w:val="es-ES"/>
              </w:rPr>
              <w:t>Paso 1 Limpieza:</w:t>
            </w:r>
            <w:r>
              <w:rPr>
                <w:sz w:val="18"/>
                <w:szCs w:val="18"/>
                <w:lang w:val="es-ES"/>
              </w:rPr>
              <w:t xml:space="preserve"> Lavar el rostro con espuma limpiadora facial y retirar con agua.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sz w:val="18"/>
                <w:szCs w:val="18"/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Paso 2 Exfoliación:</w:t>
            </w:r>
            <w:r>
              <w:rPr>
                <w:sz w:val="18"/>
                <w:szCs w:val="18"/>
                <w:lang w:val="es-ES"/>
              </w:rPr>
              <w:t xml:space="preserve"> Con la piel del rostro húmeda, aplicar el gel exfoliante en los 5 puntos del rostro. Aplicar con suaves masajes circulares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lang w:val="es-ES"/>
              </w:rPr>
            </w:pPr>
            <w:r>
              <w:rPr>
                <w:b/>
                <w:bCs/>
                <w:sz w:val="18"/>
                <w:szCs w:val="18"/>
                <w:lang w:val="es-ES"/>
              </w:rPr>
              <w:t>Paso 3 Hidratación:</w:t>
            </w:r>
            <w:r>
              <w:rPr>
                <w:sz w:val="18"/>
                <w:szCs w:val="18"/>
                <w:lang w:val="es-ES"/>
              </w:rPr>
              <w:t xml:space="preserve"> Cubrir ojos y rociar el tónico en toda el área del rostro exfoliada. Esperar hasta que el líquido seque de forma natural.</w:t>
            </w:r>
            <w:r>
              <w:rPr>
                <w:lang w:val="es-E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lang w:val="es-ES"/>
              </w:rPr>
            </w:pPr>
            <w:r>
              <w:rPr>
                <w:b/>
                <w:bCs/>
                <w:lang w:val="es-ES"/>
              </w:rPr>
              <w:t xml:space="preserve">Paso 4 </w:t>
            </w:r>
            <w:r>
              <w:rPr>
                <w:b/>
                <w:bCs/>
                <w:sz w:val="18"/>
                <w:szCs w:val="18"/>
                <w:lang w:val="es-ES"/>
              </w:rPr>
              <w:t>Hidratación Fase 2:</w:t>
            </w:r>
            <w:r>
              <w:rPr>
                <w:sz w:val="18"/>
                <w:szCs w:val="18"/>
                <w:lang w:val="es-ES"/>
              </w:rPr>
              <w:t xml:space="preserve"> Cubrir ojos y rociar el tónico hidratante en toda el área del rostro exfoliada. Esperar hasta que el líquido seque de forma natural.</w:t>
            </w:r>
            <w:r>
              <w:rPr>
                <w:lang w:val="es-E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Paso 5 Mascarilla:</w:t>
            </w:r>
            <w:r>
              <w:rPr>
                <w:lang w:val="es-ES"/>
              </w:rPr>
              <w:t xml:space="preserve"> Aplicar en rostro evitando área de ojos. Dejar durante 15 minutos o hasta que seque. Lavar y retirar con abundante agua.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II. ¿Le gustaría disfrutar de los productos de SEYTÚ?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1"/>
        <w:gridCol w:w="33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0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90805</wp:posOffset>
                      </wp:positionV>
                      <wp:extent cx="273685" cy="238125"/>
                      <wp:effectExtent l="6350" t="6350" r="24765" b="22225"/>
                      <wp:wrapNone/>
                      <wp:docPr id="62" name="Rectángulo redondead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1471930"/>
                                <a:ext cx="27368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30.45pt;margin-top:7.15pt;height:18.75pt;width:21.55pt;z-index:251714560;v-text-anchor:middle;mso-width-relative:page;mso-height-relative:page;" filled="f" stroked="t" coordsize="21600,21600" arcsize="0.166666666666667" o:gfxdata="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U5BOk2AAAAAgB&#10;AAAPAAAAAAAAAAEAIAAAACIAAABkcnMvZG93bnJldi54bWxQSwECFAAUAAAACACHTuJAt9g5ulQC&#10;AACIBAAADgAAAAAAAAABACAAAAAnAQAAZHJzL2Uyb0RvYy54bWxQSwUGAAAAAAYABgBZAQAA7QUA&#10;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s-ES"/>
              </w:rPr>
              <w:t>SI</w:t>
            </w:r>
          </w:p>
        </w:tc>
        <w:tc>
          <w:tcPr>
            <w:tcW w:w="3321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93980</wp:posOffset>
                      </wp:positionV>
                      <wp:extent cx="273685" cy="238125"/>
                      <wp:effectExtent l="6350" t="6350" r="24765" b="22225"/>
                      <wp:wrapNone/>
                      <wp:docPr id="76" name="Rectángulo redondead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8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8.4pt;margin-top:7.4pt;height:18.75pt;width:21.55pt;z-index:251771904;v-text-anchor:middle;mso-width-relative:page;mso-height-relative:page;" filled="f" stroked="t" coordsize="21600,21600" arcsize="0.166666666666667" o:gfxdata="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nwTPfYAAAABwEAAA8AAAAAAAAAAQAg&#10;AAAAIgAAAGRycy9kb3ducmV2LnhtbFBLAQIUABQAAAAIAIdO4kDcG/+fRwIAAHwEAAAOAAAAAAAA&#10;AAEAIAAAACcBAABkcnMvZTJvRG9jLnhtbFBLBQYAAAAABgAGAFkBAADg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s-ES"/>
              </w:rPr>
              <w:t>NO</w:t>
            </w:r>
          </w:p>
        </w:tc>
        <w:tc>
          <w:tcPr>
            <w:tcW w:w="3321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97790</wp:posOffset>
                      </wp:positionV>
                      <wp:extent cx="273685" cy="238125"/>
                      <wp:effectExtent l="6350" t="6350" r="24765" b="22225"/>
                      <wp:wrapNone/>
                      <wp:docPr id="77" name="Rectángulo redondead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8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80.45pt;margin-top:7.7pt;height:18.75pt;width:21.55pt;z-index:251886592;v-text-anchor:middle;mso-width-relative:page;mso-height-relative:page;" filled="f" stroked="t" coordsize="21600,21600" arcsize="0.166666666666667" o:gfxdata="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2A1A92QAAAAkBAAAPAAAAAAAAAAEA&#10;IAAAACIAAABkcnMvZG93bnJldi54bWxQSwECFAAUAAAACACHTuJAeEGdCkcCAAB8BAAADgAAAAAA&#10;AAABACAAAAAo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s-ES"/>
              </w:rPr>
              <w:t>Probablemente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III. ¿Qué producto le gusto más y por qué?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9962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996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9962" w:type="dxa"/>
            <w:tcBorders>
              <w:top w:val="single" w:color="auto" w:sz="4" w:space="0"/>
            </w:tcBorders>
            <w:vAlign w:val="top"/>
          </w:tcPr>
          <w:p>
            <w:pPr>
              <w:rPr>
                <w:rFonts w:hint="default"/>
                <w:vertAlign w:val="baseline"/>
              </w:rPr>
            </w:pPr>
          </w:p>
        </w:tc>
      </w:tr>
    </w:tbl>
    <w:p>
      <w:pPr>
        <w:rPr>
          <w:rFonts w:hint="default"/>
        </w:rPr>
      </w:pPr>
      <w:r>
        <w:rPr>
          <w:rFonts w:hint="default"/>
        </w:rPr>
        <w:t>IV. En caso de ser elegida para tomar un taller en forma gratuita.</w:t>
      </w:r>
    </w:p>
    <w:p>
      <w:pPr>
        <w:rPr>
          <w:rFonts w:hint="default"/>
        </w:rPr>
      </w:pPr>
      <w:r>
        <w:rPr>
          <w:rFonts w:hint="default"/>
        </w:rPr>
        <w:t>Marque del 1 "Importante" al 4 "Menos Importante" que taller le gustaría tomar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1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99695</wp:posOffset>
                      </wp:positionV>
                      <wp:extent cx="213995" cy="220980"/>
                      <wp:effectExtent l="6350" t="6350" r="8255" b="20320"/>
                      <wp:wrapNone/>
                      <wp:docPr id="78" name="Rectángulo redondeado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6.75pt;margin-top:7.85pt;height:17.4pt;width:16.85pt;z-index:251943936;v-text-anchor:middle;mso-width-relative:page;mso-height-relative:page;" filled="f" stroked="t" coordsize="21600,21600" arcsize="0.166666666666667" o:gfxdata="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REvCr1wAAAAcBAAAPAAAAAAAAAAEA&#10;IAAAACIAAABkcnMvZG93bnJldi54bWxQSwECFAAUAAAACACHTuJAoB5GvUkCAAB8BAAADgAAAAAA&#10;AAABACAAAAAm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Cuidado de la piel en cosmética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4811136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99695</wp:posOffset>
                      </wp:positionV>
                      <wp:extent cx="213995" cy="220980"/>
                      <wp:effectExtent l="6350" t="6350" r="8255" b="20320"/>
                      <wp:wrapNone/>
                      <wp:docPr id="2" name="Rectángulo redonde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6.75pt;margin-top:7.85pt;height:17.4pt;width:16.85pt;z-index:254811136;v-text-anchor:middle;mso-width-relative:page;mso-height-relative:page;" filled="f" stroked="t" coordsize="21600,21600" arcsize="0.166666666666667" o:gfxdata="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ES8KvXAAAABwEAAA8AAAAAAAAAAQAg&#10;AAAAIgAAAGRycy9kb3ducmV2LnhtbFBLAQIUABQAAAAIAIdO4kB8y4dKSAIAAHoEAAAOAAAAAAAA&#10;AAEAIAAAACYBAABkcnMvZTJvRG9jLnhtbFBLBQYAAAAABgAGAFkBAADg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lang w:val="es-ES"/>
              </w:rPr>
              <w:t>Maquillaje básico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92075</wp:posOffset>
                      </wp:positionV>
                      <wp:extent cx="213995" cy="220980"/>
                      <wp:effectExtent l="6350" t="6350" r="8255" b="20320"/>
                      <wp:wrapNone/>
                      <wp:docPr id="79" name="Rectángulo redondead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05pt;margin-top:7.25pt;height:17.4pt;width:16.85pt;z-index:252230656;v-text-anchor:middle;mso-width-relative:page;mso-height-relative:page;" filled="f" stroked="t" coordsize="21600,21600" arcsize="0.166666666666667" o:gfxdata="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x4LjtcAAAAHAQAADwAAAAAAAAAB&#10;ACAAAAAiAAAAZHJzL2Rvd25yZXYueG1sUEsBAhQAFAAAAAgAh07iQAREJChKAgAAfAQAAA4AAAAA&#10;AAAAAQAgAAAAJgEAAGRycy9lMm9Eb2MueG1sUEsFBgAAAAAGAAYAWQEAAOIF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Cuidado de la piel mediante una dieta balanceada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804096" behindDoc="0" locked="0" layoutInCell="1" allowOverlap="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115570</wp:posOffset>
                      </wp:positionV>
                      <wp:extent cx="213995" cy="220980"/>
                      <wp:effectExtent l="6350" t="6350" r="8255" b="20320"/>
                      <wp:wrapNone/>
                      <wp:docPr id="88" name="Rectángulo redondeado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15pt;margin-top:9.1pt;height:17.4pt;width:16.85pt;z-index:252804096;v-text-anchor:middle;mso-width-relative:page;mso-height-relative:page;" filled="f" stroked="t" coordsize="21600,21600" arcsize="0.166666666666667" o:gfxdata="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x8o69gAAAAHAQAADwAAAAAAAAAB&#10;ACAAAAAiAAAAZHJzL2Rvd25yZXYueG1sUEsBAhQAFAAAAAgAh07iQC8+2thJAgAAfAQAAA4AAAAA&#10;AAAAAQAgAAAAJwEAAGRycy9lMm9Eb2MueG1sUEsFBgAAAAAGAAYAWQEAAOIF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Creación de ingresos adicionales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3950976" behindDoc="0" locked="0" layoutInCell="1" allowOverlap="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111125</wp:posOffset>
                      </wp:positionV>
                      <wp:extent cx="213995" cy="220980"/>
                      <wp:effectExtent l="6350" t="6350" r="8255" b="20320"/>
                      <wp:wrapNone/>
                      <wp:docPr id="89" name="Rectángulo redondeado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15pt;margin-top:8.75pt;height:17.4pt;width:16.85pt;z-index:253950976;v-text-anchor:middle;mso-width-relative:page;mso-height-relative:page;" filled="f" stroked="t" coordsize="21600,21600" arcsize="0.166666666666667" o:gfxdata="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F1AAtgAAAAHAQAADwAAAAAAAAAB&#10;ACAAAAAiAAAAZHJzL2Rvd25yZXYueG1sUEsBAhQAFAAAAAgAh07iQItkuE1JAgAAfAQAAA4AAAAA&#10;AAAAAQAgAAAAJwEAAGRycy9lMm9Eb2MueG1sUEsFBgAAAAAGAAYAWQEAAOIF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Libertad financiera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V. ¿Cuándo le gustaría tomar su primer taller?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1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4237696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99695</wp:posOffset>
                      </wp:positionV>
                      <wp:extent cx="213995" cy="220980"/>
                      <wp:effectExtent l="6350" t="6350" r="8255" b="20320"/>
                      <wp:wrapNone/>
                      <wp:docPr id="90" name="Rectángulo redondeado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6.75pt;margin-top:7.85pt;height:17.4pt;width:16.85pt;z-index:254237696;v-text-anchor:middle;mso-width-relative:page;mso-height-relative:page;" filled="f" stroked="t" coordsize="21600,21600" arcsize="0.166666666666667" o:gfxdata="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REvCr1wAAAAcBAAAPAAAAAAAAAAEA&#10;IAAAACIAAABkcnMvZG93bnJldi54bWxQSwECFAAUAAAACACHTuJAIvvAeUkCAAB8BAAADgAAAAAA&#10;AAABACAAAAAm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Próxima semana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4524416" behindDoc="0" locked="0" layoutInCell="1" allowOverlap="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92075</wp:posOffset>
                      </wp:positionV>
                      <wp:extent cx="213995" cy="220980"/>
                      <wp:effectExtent l="6350" t="6350" r="8255" b="20320"/>
                      <wp:wrapNone/>
                      <wp:docPr id="91" name="Rectángulo redondeado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05pt;margin-top:7.25pt;height:17.4pt;width:16.85pt;z-index:254524416;v-text-anchor:middle;mso-width-relative:page;mso-height-relative:page;" filled="f" stroked="t" coordsize="21600,21600" arcsize="0.166666666666667" o:gfxdata="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nHguO1wAAAAcBAAAPAAAAAAAAAAEA&#10;IAAAACIAAABkcnMvZG93bnJldi54bWxQSwECFAAUAAAACACHTuJAhqGi7EkCAAB8BAAADgAAAAAA&#10;AAABACAAAAAm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En quince días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VI. ¿A quienes de sus amig@s te gustaría compartirles esta promoción?</w:t>
      </w:r>
    </w:p>
    <w:tbl>
      <w:tblPr>
        <w:tblStyle w:val="21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exact"/>
        </w:trPr>
        <w:tc>
          <w:tcPr>
            <w:tcW w:w="498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Nombre, Apellido</w:t>
            </w:r>
          </w:p>
        </w:tc>
        <w:tc>
          <w:tcPr>
            <w:tcW w:w="498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Teléfono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</w:tbl>
    <w:p>
      <w:pPr>
        <w:jc w:val="center"/>
        <w:rPr>
          <w:rFonts w:hint="default"/>
          <w:lang w:val="es-ES"/>
        </w:rPr>
      </w:pPr>
      <w:r>
        <w:rPr>
          <w:b/>
        </w:rPr>
        <w:t>¡Gracias por su participación!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959" w:left="108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at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crosoft JhengHei U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lang w:eastAsia="es-EC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1270</wp:posOffset>
              </wp:positionH>
              <wp:positionV relativeFrom="paragraph">
                <wp:posOffset>-11430</wp:posOffset>
              </wp:positionV>
              <wp:extent cx="6196330" cy="0"/>
              <wp:effectExtent l="0" t="0" r="0" b="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6330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EE0000"/>
                        </a:solidFill>
                        <a:prstDash val="solid"/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.1pt;margin-top:-0.9pt;height:0pt;width:487.9pt;z-index:251662336;mso-width-relative:page;mso-height-relative:page;" filled="f" stroked="t" coordsize="21600,21600" o:gfxdata="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1ityM&#10;1QAAAAgBAAAPAAAAAAAAAAEAIAAAACIAAABkcnMvZG93bnJldi54bWxQSwECFAAUAAAACACHTuJA&#10;3VUNg7IBAABcAwAADgAAAAAAAAABACAAAAAkAQAAZHJzL2Uyb0RvYy54bWxQSwUGAAAAAAYABgBZ&#10;AQAASAUAAAAA&#10;">
              <v:fill on="f" focussize="0,0"/>
              <v:stroke weight="2.25pt" color="#EE0000 [3204]" joinstyle="round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  <w:rPr>
        <w:lang w:val="es-ES"/>
      </w:rPr>
    </w:pPr>
    <w:r>
      <w:rPr>
        <w:lang w:eastAsia="es-EC" w:bidi="ar-S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2313305</wp:posOffset>
          </wp:positionH>
          <wp:positionV relativeFrom="paragraph">
            <wp:posOffset>7620</wp:posOffset>
          </wp:positionV>
          <wp:extent cx="1561465" cy="509270"/>
          <wp:effectExtent l="0" t="0" r="0" b="5080"/>
          <wp:wrapNone/>
          <wp:docPr id="97" name="Imagen 97" descr="SEYTÚ COSMÉT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" name="Imagen 97" descr="SEYTÚ COSMÉT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1465" cy="50927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  <w:p>
    <w:pPr>
      <w:pStyle w:val="13"/>
      <w:jc w:val="center"/>
      <w:rPr>
        <w:lang w:val="es-ES"/>
      </w:rPr>
    </w:pPr>
    <w:r>
      <w:rPr>
        <w:lang w:eastAsia="es-EC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93345</wp:posOffset>
              </wp:positionV>
              <wp:extent cx="6196330" cy="0"/>
              <wp:effectExtent l="0" t="0" r="0" b="0"/>
              <wp:wrapNone/>
              <wp:docPr id="98" name="Conector recto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6330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EE0000"/>
                        </a:solidFill>
                        <a:prstDash val="solid"/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65pt;margin-top:7.35pt;height:0pt;width:487.9pt;z-index:251659264;mso-width-relative:page;mso-height-relative:page;" filled="f" stroked="t" coordsize="21600,21600" o:gfxdata="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dy&#10;OqrWAAAACAEAAA8AAAAAAAAAAQAgAAAAIgAAAGRycy9kb3ducmV2LnhtbFBLAQIUABQAAAAIAIdO&#10;4kB00qHxswEAAFwDAAAOAAAAAAAAAAEAIAAAACUBAABkcnMvZTJvRG9jLnhtbFBLBQYAAAAABgAG&#10;AFkBAABKBQAAAAA=&#10;">
              <v:fill on="f" focussize="0,0"/>
              <v:stroke weight="2.25pt" color="#EE0000 [3204]" joinstyle="round"/>
              <v:imagedata o:title=""/>
              <o:lock v:ext="edit" aspectratio="f"/>
            </v:line>
          </w:pict>
        </mc:Fallback>
      </mc:AlternateContent>
    </w:r>
  </w:p>
  <w:p>
    <w:pPr>
      <w:pStyle w:val="13"/>
      <w:jc w:val="center"/>
      <w:rPr>
        <w:lang w:val="es-ES"/>
      </w:rPr>
    </w:pPr>
  </w:p>
  <w:p>
    <w:pPr>
      <w:pStyle w:val="13"/>
      <w:jc w:val="center"/>
      <w:rPr>
        <w:sz w:val="6"/>
        <w:szCs w:val="6"/>
        <w:lang w:val="es-ES"/>
      </w:rPr>
    </w:pPr>
  </w:p>
  <w:p>
    <w:pPr>
      <w:pStyle w:val="13"/>
      <w:jc w:val="center"/>
      <w:rPr>
        <w:color w:val="696464" w:themeColor="text2"/>
        <w:sz w:val="15"/>
        <w:szCs w:val="15"/>
        <w:lang w:val="es-ES"/>
        <w14:textFill>
          <w14:solidFill>
            <w14:schemeClr w14:val="tx2"/>
          </w14:solidFill>
        </w14:textFill>
      </w:rPr>
    </w:pPr>
    <w:r>
      <w:rPr>
        <w:rFonts w:hint="eastAsia" w:ascii="Arial Unicode MS" w:hAnsi="Arial Unicode MS" w:eastAsia="Arial Unicode MS" w:cs="Arial Unicode MS"/>
        <w:color w:val="696464" w:themeColor="text2"/>
        <w:sz w:val="11"/>
        <w:szCs w:val="11"/>
        <w:lang w:val="es-ES"/>
        <w14:textFill>
          <w14:solidFill>
            <w14:schemeClr w14:val="tx2"/>
          </w14:solidFill>
        </w14:textFill>
      </w:rPr>
      <w:t>Distribuidor Mercantil independiente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documentProtection w:enforcement="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39"/>
    <w:rsid w:val="00020A9E"/>
    <w:rsid w:val="0002665B"/>
    <w:rsid w:val="00030F75"/>
    <w:rsid w:val="00054C95"/>
    <w:rsid w:val="000A05CD"/>
    <w:rsid w:val="001074B3"/>
    <w:rsid w:val="00180A0C"/>
    <w:rsid w:val="00185E7D"/>
    <w:rsid w:val="002A20A0"/>
    <w:rsid w:val="00337E40"/>
    <w:rsid w:val="00342DB3"/>
    <w:rsid w:val="00383F79"/>
    <w:rsid w:val="00393AA6"/>
    <w:rsid w:val="003D446A"/>
    <w:rsid w:val="00406A1A"/>
    <w:rsid w:val="004315F1"/>
    <w:rsid w:val="00452539"/>
    <w:rsid w:val="00470E11"/>
    <w:rsid w:val="004A21E5"/>
    <w:rsid w:val="004B35EF"/>
    <w:rsid w:val="00553D90"/>
    <w:rsid w:val="00565E17"/>
    <w:rsid w:val="005C7D4F"/>
    <w:rsid w:val="00621DA7"/>
    <w:rsid w:val="0066242C"/>
    <w:rsid w:val="006C4B4E"/>
    <w:rsid w:val="007F37FE"/>
    <w:rsid w:val="007F6DC9"/>
    <w:rsid w:val="008113D1"/>
    <w:rsid w:val="00825A5F"/>
    <w:rsid w:val="00894477"/>
    <w:rsid w:val="0089539D"/>
    <w:rsid w:val="008E6671"/>
    <w:rsid w:val="009046EC"/>
    <w:rsid w:val="00914278"/>
    <w:rsid w:val="00964357"/>
    <w:rsid w:val="00A80549"/>
    <w:rsid w:val="00A87B74"/>
    <w:rsid w:val="00AF2CD6"/>
    <w:rsid w:val="00B16A99"/>
    <w:rsid w:val="00BD2209"/>
    <w:rsid w:val="00C34BA7"/>
    <w:rsid w:val="00CA71FD"/>
    <w:rsid w:val="00CF4D51"/>
    <w:rsid w:val="00D442CE"/>
    <w:rsid w:val="00D65B88"/>
    <w:rsid w:val="00E43C5C"/>
    <w:rsid w:val="00E46AB0"/>
    <w:rsid w:val="00E928DF"/>
    <w:rsid w:val="00EA6CA9"/>
    <w:rsid w:val="00F56B73"/>
    <w:rsid w:val="01B53DF9"/>
    <w:rsid w:val="16870781"/>
    <w:rsid w:val="341F3A61"/>
    <w:rsid w:val="5E9471E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 Accent 3"/>
  </w:latentStyles>
  <w:style w:type="paragraph" w:default="1" w:styleId="1">
    <w:name w:val="Normal"/>
    <w:qFormat/>
    <w:uiPriority w:val="0"/>
    <w:pPr>
      <w:spacing w:before="200" w:after="200" w:line="276" w:lineRule="auto"/>
    </w:pPr>
    <w:rPr>
      <w:rFonts w:asciiTheme="minorHAnsi" w:hAnsiTheme="minorHAnsi" w:eastAsiaTheme="minorEastAsia" w:cstheme="minorBidi"/>
      <w:sz w:val="20"/>
      <w:szCs w:val="20"/>
      <w:lang w:val="es-EC" w:eastAsia="en-US" w:bidi="en-US"/>
    </w:rPr>
  </w:style>
  <w:style w:type="paragraph" w:styleId="2">
    <w:name w:val="heading 1"/>
    <w:basedOn w:val="1"/>
    <w:next w:val="1"/>
    <w:link w:val="22"/>
    <w:qFormat/>
    <w:uiPriority w:val="9"/>
    <w:pPr>
      <w:pBdr>
        <w:top w:val="single" w:color="D34817" w:themeColor="accent1" w:sz="24" w:space="0"/>
        <w:left w:val="single" w:color="D34817" w:themeColor="accent1" w:sz="24" w:space="0"/>
        <w:bottom w:val="single" w:color="D34817" w:themeColor="accent1" w:sz="24" w:space="0"/>
        <w:right w:val="single" w:color="D34817" w:themeColor="accent1" w:sz="24" w:space="0"/>
      </w:pBdr>
      <w:shd w:val="clear" w:color="auto" w:fill="D34817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23"/>
    <w:unhideWhenUsed/>
    <w:qFormat/>
    <w:uiPriority w:val="9"/>
    <w:pPr>
      <w:pBdr>
        <w:top w:val="single" w:color="F9D8CD" w:themeColor="accent1" w:themeTint="33" w:sz="24" w:space="0"/>
        <w:left w:val="single" w:color="F9D8CD" w:themeColor="accent1" w:themeTint="33" w:sz="24" w:space="0"/>
        <w:bottom w:val="single" w:color="F9D8CD" w:themeColor="accent1" w:themeTint="33" w:sz="24" w:space="0"/>
        <w:right w:val="single" w:color="F9D8CD" w:themeColor="accent1" w:themeTint="33" w:sz="24" w:space="0"/>
      </w:pBdr>
      <w:shd w:val="clear" w:color="auto" w:fill="F9D8CD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4">
    <w:name w:val="heading 3"/>
    <w:basedOn w:val="1"/>
    <w:next w:val="1"/>
    <w:link w:val="24"/>
    <w:unhideWhenUsed/>
    <w:qFormat/>
    <w:uiPriority w:val="9"/>
    <w:pPr>
      <w:pBdr>
        <w:top w:val="single" w:color="D34817" w:themeColor="accent1" w:sz="6" w:space="2"/>
        <w:left w:val="single" w:color="D34817" w:themeColor="accent1" w:sz="6" w:space="2"/>
      </w:pBdr>
      <w:spacing w:before="300" w:after="0"/>
      <w:outlineLvl w:val="2"/>
    </w:pPr>
    <w:rPr>
      <w:caps/>
      <w:color w:val="69240C" w:themeColor="accent1" w:themeShade="80"/>
      <w:spacing w:val="15"/>
      <w:sz w:val="22"/>
      <w:szCs w:val="22"/>
    </w:rPr>
  </w:style>
  <w:style w:type="paragraph" w:styleId="5">
    <w:name w:val="heading 4"/>
    <w:basedOn w:val="1"/>
    <w:next w:val="1"/>
    <w:link w:val="25"/>
    <w:unhideWhenUsed/>
    <w:qFormat/>
    <w:uiPriority w:val="9"/>
    <w:pPr>
      <w:pBdr>
        <w:top w:val="dotted" w:color="D34817" w:themeColor="accent1" w:sz="6" w:space="2"/>
        <w:left w:val="dotted" w:color="D34817" w:themeColor="accent1" w:sz="6" w:space="2"/>
      </w:pBdr>
      <w:spacing w:before="300" w:after="0"/>
      <w:outlineLvl w:val="3"/>
    </w:pPr>
    <w:rPr>
      <w:caps/>
      <w:color w:val="9E3611" w:themeColor="accent1" w:themeShade="BF"/>
      <w:spacing w:val="10"/>
      <w:sz w:val="22"/>
      <w:szCs w:val="22"/>
    </w:rPr>
  </w:style>
  <w:style w:type="paragraph" w:styleId="6">
    <w:name w:val="heading 5"/>
    <w:basedOn w:val="1"/>
    <w:next w:val="1"/>
    <w:link w:val="26"/>
    <w:unhideWhenUsed/>
    <w:qFormat/>
    <w:uiPriority w:val="9"/>
    <w:pPr>
      <w:pBdr>
        <w:bottom w:val="single" w:color="D34817" w:themeColor="accent1" w:sz="6" w:space="1"/>
      </w:pBdr>
      <w:spacing w:before="300" w:after="0"/>
      <w:outlineLvl w:val="4"/>
    </w:pPr>
    <w:rPr>
      <w:caps/>
      <w:color w:val="9E3611" w:themeColor="accent1" w:themeShade="BF"/>
      <w:spacing w:val="10"/>
      <w:sz w:val="22"/>
      <w:szCs w:val="22"/>
    </w:rPr>
  </w:style>
  <w:style w:type="paragraph" w:styleId="7">
    <w:name w:val="heading 6"/>
    <w:basedOn w:val="1"/>
    <w:next w:val="1"/>
    <w:link w:val="27"/>
    <w:unhideWhenUsed/>
    <w:qFormat/>
    <w:uiPriority w:val="9"/>
    <w:pPr>
      <w:pBdr>
        <w:bottom w:val="dotted" w:color="D34817" w:themeColor="accent1" w:sz="6" w:space="1"/>
      </w:pBdr>
      <w:spacing w:before="300" w:after="0"/>
      <w:outlineLvl w:val="5"/>
    </w:pPr>
    <w:rPr>
      <w:caps/>
      <w:color w:val="9E3611" w:themeColor="accent1" w:themeShade="BF"/>
      <w:spacing w:val="10"/>
      <w:sz w:val="22"/>
      <w:szCs w:val="22"/>
    </w:rPr>
  </w:style>
  <w:style w:type="paragraph" w:styleId="8">
    <w:name w:val="heading 7"/>
    <w:basedOn w:val="1"/>
    <w:next w:val="1"/>
    <w:link w:val="28"/>
    <w:unhideWhenUsed/>
    <w:qFormat/>
    <w:uiPriority w:val="9"/>
    <w:pPr>
      <w:spacing w:before="300" w:after="0"/>
      <w:outlineLvl w:val="6"/>
    </w:pPr>
    <w:rPr>
      <w:caps/>
      <w:color w:val="9E3611" w:themeColor="accent1" w:themeShade="BF"/>
      <w:spacing w:val="10"/>
      <w:sz w:val="22"/>
      <w:szCs w:val="22"/>
    </w:rPr>
  </w:style>
  <w:style w:type="paragraph" w:styleId="9">
    <w:name w:val="heading 8"/>
    <w:basedOn w:val="1"/>
    <w:next w:val="1"/>
    <w:link w:val="29"/>
    <w:unhideWhenUsed/>
    <w:qFormat/>
    <w:uiPriority w:val="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30"/>
    <w:unhideWhenUsed/>
    <w:qFormat/>
    <w:uiPriority w:val="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17">
    <w:name w:val="Default Paragraph Font"/>
    <w:unhideWhenUsed/>
    <w:uiPriority w:val="1"/>
  </w:style>
  <w:style w:type="table" w:default="1" w:styleId="2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olor w:val="9E3611" w:themeColor="accent1" w:themeShade="BF"/>
      <w:sz w:val="16"/>
      <w:szCs w:val="16"/>
    </w:rPr>
  </w:style>
  <w:style w:type="paragraph" w:styleId="12">
    <w:name w:val="Balloon Text"/>
    <w:basedOn w:val="1"/>
    <w:link w:val="49"/>
    <w:unhideWhenUsed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header"/>
    <w:basedOn w:val="1"/>
    <w:link w:val="47"/>
    <w:unhideWhenUsed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14">
    <w:name w:val="footer"/>
    <w:basedOn w:val="1"/>
    <w:link w:val="48"/>
    <w:unhideWhenUsed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15">
    <w:name w:val="Subtitle"/>
    <w:basedOn w:val="1"/>
    <w:next w:val="1"/>
    <w:link w:val="32"/>
    <w:qFormat/>
    <w:uiPriority w:val="11"/>
    <w:pPr>
      <w:spacing w:after="1000" w:line="240" w:lineRule="auto"/>
    </w:pPr>
    <w:rPr>
      <w:caps/>
      <w:color w:val="595959" w:themeColor="text1" w:themeTint="A6"/>
      <w:spacing w:val="10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before="720"/>
    </w:pPr>
    <w:rPr>
      <w:caps/>
      <w:color w:val="D34817" w:themeColor="accent1"/>
      <w:spacing w:val="10"/>
      <w:kern w:val="28"/>
      <w:sz w:val="52"/>
      <w:szCs w:val="52"/>
      <w14:textFill>
        <w14:solidFill>
          <w14:schemeClr w14:val="accent1"/>
        </w14:solidFill>
      </w14:textFill>
    </w:rPr>
  </w:style>
  <w:style w:type="character" w:styleId="18">
    <w:name w:val="Emphasis"/>
    <w:qFormat/>
    <w:uiPriority w:val="20"/>
    <w:rPr>
      <w:caps/>
      <w:color w:val="69240C" w:themeColor="accent1" w:themeShade="80"/>
      <w:spacing w:val="5"/>
    </w:rPr>
  </w:style>
  <w:style w:type="character" w:styleId="19">
    <w:name w:val="Strong"/>
    <w:qFormat/>
    <w:uiPriority w:val="22"/>
    <w:rPr>
      <w:b/>
      <w:bCs/>
    </w:rPr>
  </w:style>
  <w:style w:type="table" w:styleId="21">
    <w:name w:val="Table Grid"/>
    <w:basedOn w:val="20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character" w:customStyle="1" w:styleId="22">
    <w:name w:val="Título 1 Car"/>
    <w:basedOn w:val="17"/>
    <w:link w:val="2"/>
    <w:uiPriority w:val="9"/>
    <w:rPr>
      <w:b/>
      <w:bCs/>
      <w:caps/>
      <w:color w:val="FFFFFF" w:themeColor="background1"/>
      <w:spacing w:val="15"/>
      <w:shd w:val="clear" w:color="auto" w:fill="D34817" w:themeFill="accent1"/>
      <w14:textFill>
        <w14:solidFill>
          <w14:schemeClr w14:val="bg1"/>
        </w14:solidFill>
      </w14:textFill>
    </w:rPr>
  </w:style>
  <w:style w:type="character" w:customStyle="1" w:styleId="23">
    <w:name w:val="Título 2 Car"/>
    <w:basedOn w:val="17"/>
    <w:link w:val="3"/>
    <w:semiHidden/>
    <w:uiPriority w:val="9"/>
    <w:rPr>
      <w:caps/>
      <w:spacing w:val="15"/>
      <w:shd w:val="clear" w:color="auto" w:fill="F9D8CD" w:themeFill="accent1" w:themeFillTint="33"/>
    </w:rPr>
  </w:style>
  <w:style w:type="character" w:customStyle="1" w:styleId="24">
    <w:name w:val="Título 3 Car"/>
    <w:basedOn w:val="17"/>
    <w:link w:val="4"/>
    <w:semiHidden/>
    <w:uiPriority w:val="9"/>
    <w:rPr>
      <w:caps/>
      <w:color w:val="69240C" w:themeColor="accent1" w:themeShade="80"/>
      <w:spacing w:val="15"/>
    </w:rPr>
  </w:style>
  <w:style w:type="character" w:customStyle="1" w:styleId="25">
    <w:name w:val="Título 4 Car"/>
    <w:basedOn w:val="17"/>
    <w:link w:val="5"/>
    <w:semiHidden/>
    <w:uiPriority w:val="9"/>
    <w:rPr>
      <w:caps/>
      <w:color w:val="9E3611" w:themeColor="accent1" w:themeShade="BF"/>
      <w:spacing w:val="10"/>
    </w:rPr>
  </w:style>
  <w:style w:type="character" w:customStyle="1" w:styleId="26">
    <w:name w:val="Título 5 Car"/>
    <w:basedOn w:val="17"/>
    <w:link w:val="6"/>
    <w:semiHidden/>
    <w:uiPriority w:val="9"/>
    <w:rPr>
      <w:caps/>
      <w:color w:val="9E3611" w:themeColor="accent1" w:themeShade="BF"/>
      <w:spacing w:val="10"/>
    </w:rPr>
  </w:style>
  <w:style w:type="character" w:customStyle="1" w:styleId="27">
    <w:name w:val="Título 6 Car"/>
    <w:basedOn w:val="17"/>
    <w:link w:val="7"/>
    <w:semiHidden/>
    <w:uiPriority w:val="9"/>
    <w:rPr>
      <w:caps/>
      <w:color w:val="9E3611" w:themeColor="accent1" w:themeShade="BF"/>
      <w:spacing w:val="10"/>
    </w:rPr>
  </w:style>
  <w:style w:type="character" w:customStyle="1" w:styleId="28">
    <w:name w:val="Título 7 Car"/>
    <w:basedOn w:val="17"/>
    <w:link w:val="8"/>
    <w:semiHidden/>
    <w:uiPriority w:val="9"/>
    <w:rPr>
      <w:caps/>
      <w:color w:val="9E3611" w:themeColor="accent1" w:themeShade="BF"/>
      <w:spacing w:val="10"/>
    </w:rPr>
  </w:style>
  <w:style w:type="character" w:customStyle="1" w:styleId="29">
    <w:name w:val="Título 8 Car"/>
    <w:basedOn w:val="17"/>
    <w:link w:val="9"/>
    <w:semiHidden/>
    <w:qFormat/>
    <w:uiPriority w:val="9"/>
    <w:rPr>
      <w:caps/>
      <w:spacing w:val="10"/>
      <w:sz w:val="18"/>
      <w:szCs w:val="18"/>
    </w:rPr>
  </w:style>
  <w:style w:type="character" w:customStyle="1" w:styleId="30">
    <w:name w:val="Título 9 Car"/>
    <w:basedOn w:val="17"/>
    <w:link w:val="10"/>
    <w:semiHidden/>
    <w:qFormat/>
    <w:uiPriority w:val="9"/>
    <w:rPr>
      <w:i/>
      <w:caps/>
      <w:spacing w:val="10"/>
      <w:sz w:val="18"/>
      <w:szCs w:val="18"/>
    </w:rPr>
  </w:style>
  <w:style w:type="character" w:customStyle="1" w:styleId="31">
    <w:name w:val="Título Car"/>
    <w:basedOn w:val="17"/>
    <w:link w:val="16"/>
    <w:uiPriority w:val="10"/>
    <w:rPr>
      <w:caps/>
      <w:color w:val="D34817" w:themeColor="accent1"/>
      <w:spacing w:val="10"/>
      <w:kern w:val="28"/>
      <w:sz w:val="52"/>
      <w:szCs w:val="52"/>
      <w14:textFill>
        <w14:solidFill>
          <w14:schemeClr w14:val="accent1"/>
        </w14:solidFill>
      </w14:textFill>
    </w:rPr>
  </w:style>
  <w:style w:type="character" w:customStyle="1" w:styleId="32">
    <w:name w:val="Subtítulo Car"/>
    <w:basedOn w:val="17"/>
    <w:link w:val="15"/>
    <w:uiPriority w:val="11"/>
    <w:rPr>
      <w:caps/>
      <w:color w:val="595959" w:themeColor="text1" w:themeTint="A6"/>
      <w:spacing w:val="10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3">
    <w:name w:val="No Spacing"/>
    <w:basedOn w:val="1"/>
    <w:link w:val="34"/>
    <w:qFormat/>
    <w:uiPriority w:val="1"/>
    <w:pPr>
      <w:spacing w:before="0" w:after="0" w:line="240" w:lineRule="auto"/>
    </w:pPr>
  </w:style>
  <w:style w:type="character" w:customStyle="1" w:styleId="34">
    <w:name w:val="Sin espaciado Car"/>
    <w:basedOn w:val="17"/>
    <w:link w:val="33"/>
    <w:uiPriority w:val="1"/>
    <w:rPr>
      <w:sz w:val="20"/>
      <w:szCs w:val="20"/>
    </w:rPr>
  </w:style>
  <w:style w:type="paragraph" w:customStyle="1" w:styleId="35">
    <w:name w:val="List Paragraph"/>
    <w:basedOn w:val="1"/>
    <w:qFormat/>
    <w:uiPriority w:val="34"/>
    <w:pPr>
      <w:ind w:left="720"/>
      <w:contextualSpacing/>
    </w:pPr>
  </w:style>
  <w:style w:type="paragraph" w:customStyle="1" w:styleId="36">
    <w:name w:val="Quote"/>
    <w:basedOn w:val="1"/>
    <w:next w:val="1"/>
    <w:link w:val="37"/>
    <w:qFormat/>
    <w:uiPriority w:val="29"/>
    <w:rPr>
      <w:i/>
      <w:iCs/>
    </w:rPr>
  </w:style>
  <w:style w:type="character" w:customStyle="1" w:styleId="37">
    <w:name w:val="Cita Car"/>
    <w:basedOn w:val="17"/>
    <w:link w:val="36"/>
    <w:uiPriority w:val="29"/>
    <w:rPr>
      <w:i/>
      <w:iCs/>
      <w:sz w:val="20"/>
      <w:szCs w:val="20"/>
    </w:rPr>
  </w:style>
  <w:style w:type="paragraph" w:customStyle="1" w:styleId="38">
    <w:name w:val="Intense Quote"/>
    <w:basedOn w:val="1"/>
    <w:next w:val="1"/>
    <w:link w:val="39"/>
    <w:qFormat/>
    <w:uiPriority w:val="30"/>
    <w:pPr>
      <w:pBdr>
        <w:top w:val="single" w:color="D34817" w:themeColor="accent1" w:sz="4" w:space="10"/>
        <w:left w:val="single" w:color="D34817" w:themeColor="accent1" w:sz="4" w:space="10"/>
      </w:pBdr>
      <w:spacing w:after="0"/>
      <w:ind w:left="1296" w:right="1152"/>
      <w:jc w:val="both"/>
    </w:pPr>
    <w:rPr>
      <w:i/>
      <w:iCs/>
      <w:color w:val="D34817" w:themeColor="accent1"/>
      <w14:textFill>
        <w14:solidFill>
          <w14:schemeClr w14:val="accent1"/>
        </w14:solidFill>
      </w14:textFill>
    </w:rPr>
  </w:style>
  <w:style w:type="character" w:customStyle="1" w:styleId="39">
    <w:name w:val="Cita destacada Car"/>
    <w:basedOn w:val="17"/>
    <w:link w:val="38"/>
    <w:uiPriority w:val="30"/>
    <w:rPr>
      <w:i/>
      <w:iCs/>
      <w:color w:val="D34817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40">
    <w:name w:val="Subtle Emphasis"/>
    <w:qFormat/>
    <w:uiPriority w:val="19"/>
    <w:rPr>
      <w:i/>
      <w:iCs/>
      <w:color w:val="69240C" w:themeColor="accent1" w:themeShade="80"/>
    </w:rPr>
  </w:style>
  <w:style w:type="character" w:customStyle="1" w:styleId="41">
    <w:name w:val="Intense Emphasis"/>
    <w:qFormat/>
    <w:uiPriority w:val="21"/>
    <w:rPr>
      <w:b/>
      <w:bCs/>
      <w:caps/>
      <w:color w:val="69240C" w:themeColor="accent1" w:themeShade="80"/>
      <w:spacing w:val="10"/>
    </w:rPr>
  </w:style>
  <w:style w:type="character" w:customStyle="1" w:styleId="42">
    <w:name w:val="Subtle Reference"/>
    <w:qFormat/>
    <w:uiPriority w:val="31"/>
    <w:rPr>
      <w:b/>
      <w:bCs/>
      <w:color w:val="D34817" w:themeColor="accent1"/>
      <w14:textFill>
        <w14:solidFill>
          <w14:schemeClr w14:val="accent1"/>
        </w14:solidFill>
      </w14:textFill>
    </w:rPr>
  </w:style>
  <w:style w:type="character" w:customStyle="1" w:styleId="43">
    <w:name w:val="Intense Reference"/>
    <w:qFormat/>
    <w:uiPriority w:val="32"/>
    <w:rPr>
      <w:b/>
      <w:bCs/>
      <w:i/>
      <w:iCs/>
      <w:caps/>
      <w:color w:val="D34817" w:themeColor="accent1"/>
      <w14:textFill>
        <w14:solidFill>
          <w14:schemeClr w14:val="accent1"/>
        </w14:solidFill>
      </w14:textFill>
    </w:rPr>
  </w:style>
  <w:style w:type="character" w:customStyle="1" w:styleId="44">
    <w:name w:val="Book Title"/>
    <w:qFormat/>
    <w:uiPriority w:val="33"/>
    <w:rPr>
      <w:b/>
      <w:bCs/>
      <w:i/>
      <w:iCs/>
      <w:spacing w:val="9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</w:style>
  <w:style w:type="table" w:styleId="46">
    <w:name w:val="Light Shading Accent 3"/>
    <w:basedOn w:val="20"/>
    <w:uiPriority w:val="60"/>
    <w:pPr>
      <w:spacing w:before="0" w:after="0" w:line="240" w:lineRule="auto"/>
    </w:pPr>
    <w:rPr>
      <w:color w:val="7C6B4D" w:themeColor="accent3" w:themeShade="BF"/>
    </w:rPr>
    <w:tblPr>
      <w:tblBorders>
        <w:top w:val="single" w:color="A28E6A" w:themeColor="accent3" w:sz="8" w:space="0"/>
        <w:bottom w:val="single" w:color="A28E6A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A28E6A" w:themeColor="accent3" w:sz="8" w:space="0"/>
          <w:left w:val="nil"/>
          <w:bottom w:val="single" w:color="A28E6A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A28E6A" w:themeColor="accent3" w:sz="8" w:space="0"/>
          <w:left w:val="nil"/>
          <w:bottom w:val="single" w:color="A28E6A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3DA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3DA" w:themeFill="accent3" w:themeFillTint="3F"/>
      </w:tcPr>
    </w:tblStylePr>
  </w:style>
  <w:style w:type="character" w:customStyle="1" w:styleId="47">
    <w:name w:val="Encabezado Car"/>
    <w:basedOn w:val="17"/>
    <w:link w:val="13"/>
    <w:uiPriority w:val="99"/>
    <w:rPr>
      <w:sz w:val="20"/>
      <w:szCs w:val="20"/>
    </w:rPr>
  </w:style>
  <w:style w:type="character" w:customStyle="1" w:styleId="48">
    <w:name w:val="Pie de página Car"/>
    <w:basedOn w:val="17"/>
    <w:link w:val="14"/>
    <w:uiPriority w:val="99"/>
    <w:rPr>
      <w:sz w:val="20"/>
      <w:szCs w:val="20"/>
    </w:rPr>
  </w:style>
  <w:style w:type="character" w:customStyle="1" w:styleId="49">
    <w:name w:val="Texto de globo Car"/>
    <w:basedOn w:val="17"/>
    <w:link w:val="1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hyperlink" Target="https://www.seytu.com/images/stories/virtuemart/product/GELEXFOLIANTEPARACUTISMIXTO-GRASO.png" TargetMode="Externa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AppData\Roaming\Microsoft\Plantillas\Cuestionario de servicios (Hosteler&#237;a).dotx" TargetMode="External"/></Relationships>
</file>

<file path=word/theme/theme1.xml><?xml version="1.0" encoding="utf-8"?>
<a:theme xmlns:a="http://schemas.openxmlformats.org/drawingml/2006/main" name="Tema de Office">
  <a:themeElements>
    <a:clrScheme name="Equida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2007</PublishDate>
  <Abstract/>
  <CompanyAddress/>
  <CompanyPhone/>
  <CompanyFax/>
  <CompanyEmail/>
</CoverPage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E140629D-B4DA-46A5-A7DE-E5743AED576B}">
  <ds:schemaRefs/>
</ds:datastoreItem>
</file>

<file path=customXml/itemProps4.xml><?xml version="1.0" encoding="utf-8"?>
<ds:datastoreItem xmlns:ds="http://schemas.openxmlformats.org/officeDocument/2006/customXml" ds:itemID="{412DB8E9-8D94-47E3-A26A-E1834962F0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Cuestionario de servicios (Hostelería).dotx</Template>
  <Pages>2</Pages>
  <Words>187</Words>
  <Characters>1033</Characters>
  <Lines>8</Lines>
  <Paragraphs>2</Paragraphs>
  <ScaleCrop>false</ScaleCrop>
  <LinksUpToDate>false</LinksUpToDate>
  <CharactersWithSpaces>1218</CharactersWithSpaces>
  <Application>WPS Office_10.2.0.5871_F1E327BC-269C-435d-A152-05C5408002CA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2018-03-06T09:20:00Z</dcterms:created>
  <dc:creator>Edu</dc:creator>
  <cp:lastModifiedBy>excz010715</cp:lastModifiedBy>
  <cp:lastPrinted>2007-10-03T09:04:00Z</cp:lastPrinted>
  <dcterms:modified xsi:type="dcterms:W3CDTF">2018-03-06T18:34:12Z</dcterms:modified>
  <dc:title>Cuestionario de servicios (Hostelería)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TC102569109990</vt:lpwstr>
  </property>
  <property fmtid="{D5CDD505-2E9C-101B-9397-08002B2CF9AE}" pid="3" name="KSOProductBuildVer">
    <vt:lpwstr>3082-10.2.0.5871</vt:lpwstr>
  </property>
</Properties>
</file>